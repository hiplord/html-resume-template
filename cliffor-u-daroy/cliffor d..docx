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4622E" w14:textId="0A7AA624" w:rsidR="00C924B3" w:rsidRPr="00972C0E" w:rsidRDefault="00B00DE2" w:rsidP="00972C0E">
      <w:pPr>
        <w:pStyle w:val="Name"/>
        <w:rPr>
          <w:b w:val="0"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86CA03" wp14:editId="1081761A">
            <wp:simplePos x="0" y="0"/>
            <wp:positionH relativeFrom="column">
              <wp:posOffset>4904105</wp:posOffset>
            </wp:positionH>
            <wp:positionV relativeFrom="paragraph">
              <wp:posOffset>0</wp:posOffset>
            </wp:positionV>
            <wp:extent cx="930275" cy="1005840"/>
            <wp:effectExtent l="0" t="0" r="3175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00584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F75">
        <w:rPr>
          <w:sz w:val="52"/>
          <w:szCs w:val="52"/>
        </w:rPr>
        <w:t>Cliffor o. Daroy</w:t>
      </w:r>
    </w:p>
    <w:p w14:paraId="1D975B2D" w14:textId="060507AC" w:rsidR="00C924B3" w:rsidRDefault="000D6CBA">
      <w:pPr>
        <w:pStyle w:val="ContactInfo"/>
      </w:pPr>
      <w:proofErr w:type="spellStart"/>
      <w:r>
        <w:t>Jagobiao</w:t>
      </w:r>
      <w:proofErr w:type="spellEnd"/>
      <w:r>
        <w:t xml:space="preserve"> </w:t>
      </w:r>
      <w:proofErr w:type="spellStart"/>
      <w:r>
        <w:t>mandaue</w:t>
      </w:r>
      <w:proofErr w:type="spellEnd"/>
      <w:r>
        <w:t xml:space="preserve"> city </w:t>
      </w:r>
      <w:proofErr w:type="spellStart"/>
      <w:r>
        <w:t>cebu</w:t>
      </w:r>
      <w:proofErr w:type="spellEnd"/>
    </w:p>
    <w:p w14:paraId="727EB228" w14:textId="1A663D28" w:rsidR="000D6CBA" w:rsidRDefault="00D27EC2">
      <w:pPr>
        <w:pStyle w:val="ContactInfo"/>
      </w:pPr>
      <w:r>
        <w:t>Contact no:</w:t>
      </w:r>
      <w:r w:rsidR="000D6CBA">
        <w:t>09084279936</w:t>
      </w:r>
      <w:r w:rsidR="002D0A77">
        <w:t>/09918180471</w:t>
      </w:r>
    </w:p>
    <w:p w14:paraId="78F5E394" w14:textId="7FD3E932" w:rsidR="000D6CBA" w:rsidRDefault="00685A35">
      <w:pPr>
        <w:pStyle w:val="ContactInfo"/>
      </w:pPr>
      <w:r>
        <w:t>Email address: d</w:t>
      </w:r>
      <w:r w:rsidR="000D6CBA">
        <w:t>aroycliffor02@gmail.com</w:t>
      </w:r>
    </w:p>
    <w:sdt>
      <w:sdtPr>
        <w:id w:val="-1179423465"/>
        <w:placeholder>
          <w:docPart w:val="B949BEDC8E90EE4BA010C4E11A453AA8"/>
        </w:placeholder>
        <w:temporary/>
        <w:showingPlcHdr/>
        <w15:appearance w15:val="hidden"/>
      </w:sdtPr>
      <w:sdtEndPr/>
      <w:sdtContent>
        <w:p w14:paraId="5291865E" w14:textId="77777777" w:rsidR="00C924B3" w:rsidRDefault="00F122B6">
          <w:pPr>
            <w:pStyle w:val="Heading1"/>
          </w:pPr>
          <w:r>
            <w:t>Objective</w:t>
          </w:r>
        </w:p>
      </w:sdtContent>
    </w:sdt>
    <w:p w14:paraId="33DCA6C1" w14:textId="217C275C" w:rsidR="00C924B3" w:rsidRDefault="0011692F">
      <w:r>
        <w:t>To learn how to achieve and be an eff</w:t>
      </w:r>
      <w:r w:rsidR="00D1396A">
        <w:t>ective individual in the workplace tho</w:t>
      </w:r>
      <w:r w:rsidR="003B2593">
        <w:t>ugh dedication to the job at hand and</w:t>
      </w:r>
      <w:r w:rsidR="00CA715E">
        <w:t xml:space="preserve"> determination in applying lear</w:t>
      </w:r>
      <w:r w:rsidR="00A64ED8">
        <w:t xml:space="preserve">ned quality knowledge and skill from my chosen </w:t>
      </w:r>
      <w:r w:rsidR="00A1533B">
        <w:t>profession.</w:t>
      </w:r>
    </w:p>
    <w:p w14:paraId="32F61574" w14:textId="2428D2CE" w:rsidR="00C924B3" w:rsidRDefault="000533D0">
      <w:pPr>
        <w:pStyle w:val="Heading1"/>
      </w:pPr>
      <w:r>
        <w:t xml:space="preserve">Personal data </w:t>
      </w:r>
    </w:p>
    <w:p w14:paraId="1DB17F97" w14:textId="203BED5D" w:rsidR="00A33020" w:rsidRDefault="000533D0">
      <w:r>
        <w:t>Age</w:t>
      </w:r>
      <w:r w:rsidR="00F75F34">
        <w:t xml:space="preserve">                             :       </w:t>
      </w:r>
      <w:r w:rsidR="00A33020">
        <w:t>3</w:t>
      </w:r>
      <w:r w:rsidR="00D701B1">
        <w:t>5</w:t>
      </w:r>
    </w:p>
    <w:p w14:paraId="1A529849" w14:textId="5B01C196" w:rsidR="00C924B3" w:rsidRDefault="008E799F" w:rsidP="008E799F">
      <w:r>
        <w:t>Birth date</w:t>
      </w:r>
      <w:r w:rsidR="00A33020">
        <w:t xml:space="preserve">                    :       </w:t>
      </w:r>
      <w:r w:rsidR="004A66C2">
        <w:t>March 1,1989</w:t>
      </w:r>
    </w:p>
    <w:p w14:paraId="68FD9B34" w14:textId="6D937560" w:rsidR="008E799F" w:rsidRDefault="00003D25" w:rsidP="008E799F">
      <w:r>
        <w:t>Height</w:t>
      </w:r>
      <w:r w:rsidR="004A66C2">
        <w:t>.                        :</w:t>
      </w:r>
      <w:r w:rsidR="00AE6FCA">
        <w:t xml:space="preserve">       </w:t>
      </w:r>
      <w:r w:rsidR="004752B1">
        <w:t>167cm</w:t>
      </w:r>
    </w:p>
    <w:p w14:paraId="3333AA2D" w14:textId="6A2698A3" w:rsidR="00003D25" w:rsidRDefault="00003D25" w:rsidP="008E799F">
      <w:r>
        <w:t>Weight</w:t>
      </w:r>
      <w:r w:rsidR="004A66C2">
        <w:t xml:space="preserve">                        :</w:t>
      </w:r>
      <w:r w:rsidR="004752B1">
        <w:t xml:space="preserve">        68 kg</w:t>
      </w:r>
    </w:p>
    <w:p w14:paraId="4C76FB6B" w14:textId="4A8A8A70" w:rsidR="00003D25" w:rsidRDefault="00003D25" w:rsidP="008E799F">
      <w:r>
        <w:t>Status</w:t>
      </w:r>
      <w:r w:rsidR="004A66C2">
        <w:t xml:space="preserve">                         </w:t>
      </w:r>
      <w:r w:rsidR="006549A7">
        <w:t>:</w:t>
      </w:r>
      <w:r w:rsidR="004752B1">
        <w:t xml:space="preserve">        Male</w:t>
      </w:r>
    </w:p>
    <w:p w14:paraId="15EBD88F" w14:textId="7D6CE502" w:rsidR="00003D25" w:rsidRDefault="00003D25" w:rsidP="008E799F">
      <w:r>
        <w:t>Religion</w:t>
      </w:r>
      <w:r w:rsidR="00545445">
        <w:t xml:space="preserve">                       :</w:t>
      </w:r>
      <w:r w:rsidR="004752B1">
        <w:t xml:space="preserve">        </w:t>
      </w:r>
      <w:r w:rsidR="00BF3465">
        <w:t>Catholic</w:t>
      </w:r>
    </w:p>
    <w:p w14:paraId="58CBF427" w14:textId="0F96E4C1" w:rsidR="00003D25" w:rsidRDefault="00E96078" w:rsidP="008E799F">
      <w:r>
        <w:t>Father Name</w:t>
      </w:r>
      <w:r w:rsidR="00AE6FCA">
        <w:t xml:space="preserve">                :</w:t>
      </w:r>
      <w:r w:rsidR="00BF3465">
        <w:t xml:space="preserve">        Alejandro </w:t>
      </w:r>
      <w:proofErr w:type="spellStart"/>
      <w:r w:rsidR="00BF3465">
        <w:t>Daroy</w:t>
      </w:r>
      <w:proofErr w:type="spellEnd"/>
    </w:p>
    <w:p w14:paraId="70FDEC58" w14:textId="68E811FD" w:rsidR="00E96078" w:rsidRDefault="00E96078" w:rsidP="008E799F">
      <w:r>
        <w:t>Mother Name</w:t>
      </w:r>
      <w:r w:rsidR="00AE6FCA">
        <w:t xml:space="preserve">               :</w:t>
      </w:r>
      <w:r w:rsidR="00BF3465">
        <w:t xml:space="preserve">        </w:t>
      </w:r>
      <w:proofErr w:type="spellStart"/>
      <w:r w:rsidR="00BF3465">
        <w:t>Teresita</w:t>
      </w:r>
      <w:proofErr w:type="spellEnd"/>
      <w:r w:rsidR="00BF3465">
        <w:t xml:space="preserve"> </w:t>
      </w:r>
      <w:proofErr w:type="spellStart"/>
      <w:r w:rsidR="00251E44">
        <w:t>Daroy</w:t>
      </w:r>
      <w:proofErr w:type="spellEnd"/>
    </w:p>
    <w:p w14:paraId="54AB4F31" w14:textId="5DDEDAA6" w:rsidR="00E96078" w:rsidRDefault="00E96078" w:rsidP="008E799F">
      <w:r>
        <w:t xml:space="preserve">Language </w:t>
      </w:r>
      <w:r w:rsidR="0056329B">
        <w:t>Spoken</w:t>
      </w:r>
      <w:r w:rsidR="00AE6FCA">
        <w:t xml:space="preserve">         :</w:t>
      </w:r>
      <w:r w:rsidR="00251E44">
        <w:t xml:space="preserve">        </w:t>
      </w:r>
      <w:proofErr w:type="spellStart"/>
      <w:r w:rsidR="00251E44">
        <w:t>Tagalog,Cebuano</w:t>
      </w:r>
      <w:proofErr w:type="spellEnd"/>
    </w:p>
    <w:sdt>
      <w:sdtPr>
        <w:id w:val="720946933"/>
        <w:placeholder>
          <w:docPart w:val="89E68BE5DBCD1A48AD20F8C0290A50F4"/>
        </w:placeholder>
        <w:temporary/>
        <w:showingPlcHdr/>
        <w15:appearance w15:val="hidden"/>
      </w:sdtPr>
      <w:sdtEndPr/>
      <w:sdtContent>
        <w:p w14:paraId="6DA8D806" w14:textId="77777777" w:rsidR="00C924B3" w:rsidRDefault="00F122B6">
          <w:pPr>
            <w:pStyle w:val="Heading1"/>
          </w:pPr>
          <w:r>
            <w:t>Education</w:t>
          </w:r>
        </w:p>
      </w:sdtContent>
    </w:sdt>
    <w:p w14:paraId="4035774E" w14:textId="3587F38B" w:rsidR="002E5E47" w:rsidRDefault="00D61582" w:rsidP="005C4BBF">
      <w:r>
        <w:t>High School</w:t>
      </w:r>
      <w:r w:rsidR="002E5E47">
        <w:t xml:space="preserve">                  </w:t>
      </w:r>
      <w:r>
        <w:t>:</w:t>
      </w:r>
      <w:r w:rsidR="00CE65A8">
        <w:t xml:space="preserve">      </w:t>
      </w:r>
      <w:proofErr w:type="spellStart"/>
      <w:r w:rsidR="00CE65A8">
        <w:t>Tugbongan</w:t>
      </w:r>
      <w:proofErr w:type="spellEnd"/>
      <w:r w:rsidR="00CE65A8">
        <w:t xml:space="preserve"> National High Scho</w:t>
      </w:r>
      <w:r w:rsidR="00B42FC3">
        <w:t>ol</w:t>
      </w:r>
    </w:p>
    <w:p w14:paraId="19A4C898" w14:textId="2369FB83" w:rsidR="004A6D3B" w:rsidRDefault="00875103" w:rsidP="005C4BBF">
      <w:r>
        <w:t xml:space="preserve">                                          </w:t>
      </w:r>
      <w:proofErr w:type="spellStart"/>
      <w:r w:rsidR="00855D7F">
        <w:t>Tugbongan</w:t>
      </w:r>
      <w:proofErr w:type="spellEnd"/>
      <w:r w:rsidR="00855D7F">
        <w:t xml:space="preserve"> Consolacion Cebu</w:t>
      </w:r>
    </w:p>
    <w:p w14:paraId="01974899" w14:textId="71887964" w:rsidR="00855D7F" w:rsidRDefault="00855D7F" w:rsidP="005C4BBF">
      <w:r>
        <w:t xml:space="preserve">                                          S.</w:t>
      </w:r>
      <w:r w:rsidR="0056361D">
        <w:t xml:space="preserve">Y. </w:t>
      </w:r>
      <w:r w:rsidR="00C76309">
        <w:t>200</w:t>
      </w:r>
      <w:r w:rsidR="00E36F35">
        <w:t>3-2009</w:t>
      </w:r>
    </w:p>
    <w:p w14:paraId="48F3375C" w14:textId="1BBE1AAE" w:rsidR="00E36F35" w:rsidRDefault="00A04A07" w:rsidP="005C4BBF">
      <w:r>
        <w:t>Elementary                   :</w:t>
      </w:r>
      <w:r w:rsidR="0021431E">
        <w:t xml:space="preserve">      </w:t>
      </w:r>
      <w:proofErr w:type="spellStart"/>
      <w:r w:rsidR="0021431E">
        <w:t>Tugbongan</w:t>
      </w:r>
      <w:proofErr w:type="spellEnd"/>
      <w:r w:rsidR="0021431E">
        <w:t xml:space="preserve"> Elementary </w:t>
      </w:r>
      <w:r w:rsidR="00B42FC3">
        <w:t>School</w:t>
      </w:r>
    </w:p>
    <w:p w14:paraId="1CD60B5F" w14:textId="53AFE8BB" w:rsidR="0058138D" w:rsidRDefault="00FE724C" w:rsidP="005C4BBF">
      <w:r>
        <w:t xml:space="preserve">                                          </w:t>
      </w:r>
      <w:proofErr w:type="spellStart"/>
      <w:r>
        <w:t>Tugbongan</w:t>
      </w:r>
      <w:proofErr w:type="spellEnd"/>
      <w:r>
        <w:t xml:space="preserve"> Consolacion Cebu</w:t>
      </w:r>
    </w:p>
    <w:p w14:paraId="4F8C7A36" w14:textId="1AF95597" w:rsidR="00AD574A" w:rsidRDefault="00D538C5" w:rsidP="008F7646">
      <w:r>
        <w:t xml:space="preserve">                                          S.Y. 1998-20</w:t>
      </w:r>
      <w:r w:rsidR="00070980">
        <w:t>02</w:t>
      </w:r>
    </w:p>
    <w:p w14:paraId="64F9AC5F" w14:textId="35A83187" w:rsidR="008F7646" w:rsidRDefault="003D0895" w:rsidP="0046583E">
      <w:pPr>
        <w:pStyle w:val="Heading1"/>
      </w:pPr>
      <w:r>
        <w:t xml:space="preserve">Seminar/training certification </w:t>
      </w:r>
    </w:p>
    <w:p w14:paraId="07EB6488" w14:textId="440AC410" w:rsidR="008F7646" w:rsidRDefault="0059101E" w:rsidP="008F7646">
      <w:r>
        <w:t xml:space="preserve">Title                             </w:t>
      </w:r>
      <w:r w:rsidR="00AF2582">
        <w:t xml:space="preserve">:      </w:t>
      </w:r>
      <w:r w:rsidR="00140F14">
        <w:t xml:space="preserve">National </w:t>
      </w:r>
      <w:r w:rsidR="00683F51">
        <w:t>certification II</w:t>
      </w:r>
    </w:p>
    <w:p w14:paraId="648AC10B" w14:textId="4B2022CB" w:rsidR="00F24BE8" w:rsidRDefault="00F24BE8" w:rsidP="008F7646">
      <w:r>
        <w:t xml:space="preserve">                                           </w:t>
      </w:r>
      <w:r w:rsidR="00016FB1">
        <w:t>Forklift operator</w:t>
      </w:r>
    </w:p>
    <w:p w14:paraId="7768A671" w14:textId="7744E855" w:rsidR="00016FB1" w:rsidRDefault="00016FB1" w:rsidP="008F7646">
      <w:r>
        <w:t xml:space="preserve">Date                             :      </w:t>
      </w:r>
      <w:r w:rsidR="00991F12">
        <w:t>June 2028</w:t>
      </w:r>
    </w:p>
    <w:p w14:paraId="6BB1E89D" w14:textId="409A1C99" w:rsidR="00C9600F" w:rsidRPr="003773FA" w:rsidRDefault="00842DAA" w:rsidP="008F7646">
      <w:r>
        <w:t xml:space="preserve">Place                            :      </w:t>
      </w:r>
      <w:proofErr w:type="spellStart"/>
      <w:r w:rsidR="00885593">
        <w:t>Tesda</w:t>
      </w:r>
      <w:proofErr w:type="spellEnd"/>
      <w:r w:rsidR="00885593">
        <w:t xml:space="preserve"> Cebu</w:t>
      </w:r>
    </w:p>
    <w:p w14:paraId="60126044" w14:textId="4C1B8D81" w:rsidR="00D16C8E" w:rsidRDefault="009F55A9" w:rsidP="005E67B1">
      <w:pPr>
        <w:pStyle w:val="Heading1"/>
      </w:pPr>
      <w:r>
        <w:lastRenderedPageBreak/>
        <w:t xml:space="preserve">relevant </w:t>
      </w:r>
      <w:r w:rsidR="00D04E41">
        <w:t>attitude and skills</w:t>
      </w:r>
    </w:p>
    <w:p w14:paraId="3C03F555" w14:textId="6950F7CF" w:rsidR="00D16C8E" w:rsidRDefault="00D04E41" w:rsidP="005E67B1">
      <w:r>
        <w:t xml:space="preserve">Computer literate </w:t>
      </w:r>
      <w:r w:rsidR="0028542C">
        <w:t xml:space="preserve">                                                                                                                                          </w:t>
      </w:r>
      <w:r w:rsidR="000D653F">
        <w:t>Self-motiva</w:t>
      </w:r>
      <w:r w:rsidR="00CC322E">
        <w:t xml:space="preserve">ted </w:t>
      </w:r>
      <w:r w:rsidR="00D16C8E">
        <w:t>and</w:t>
      </w:r>
      <w:r w:rsidR="00CC322E">
        <w:t xml:space="preserve"> </w:t>
      </w:r>
      <w:r w:rsidR="002D3148">
        <w:t>can work minimal supervision</w:t>
      </w:r>
      <w:r w:rsidR="00F85013">
        <w:t xml:space="preserve"> </w:t>
      </w:r>
      <w:r w:rsidR="00816F10">
        <w:t xml:space="preserve">                                                                                       </w:t>
      </w:r>
      <w:r w:rsidR="00F85013">
        <w:t>Positive attitude,</w:t>
      </w:r>
      <w:r w:rsidR="00D6076C">
        <w:t xml:space="preserve"> self-confident, </w:t>
      </w:r>
      <w:r w:rsidR="0010680B">
        <w:t>excellent self-</w:t>
      </w:r>
      <w:r w:rsidR="00B80617">
        <w:t>esteem</w:t>
      </w:r>
    </w:p>
    <w:p w14:paraId="7EE7958B" w14:textId="3B7115E9" w:rsidR="00D16C8E" w:rsidRDefault="0085100B" w:rsidP="005E67B1">
      <w:pPr>
        <w:pStyle w:val="Heading1"/>
      </w:pPr>
      <w:r>
        <w:t>Work</w:t>
      </w:r>
      <w:r w:rsidR="004E01C3">
        <w:t xml:space="preserve"> experience </w:t>
      </w:r>
    </w:p>
    <w:p w14:paraId="477E61B7" w14:textId="4033B8A8" w:rsidR="0012246B" w:rsidRDefault="0012246B" w:rsidP="005E67B1">
      <w:r>
        <w:t xml:space="preserve">Forklift operator               :      </w:t>
      </w:r>
      <w:r w:rsidR="0002501F">
        <w:t xml:space="preserve"> </w:t>
      </w:r>
      <w:r>
        <w:t xml:space="preserve">Ajinomoto Philippine </w:t>
      </w:r>
      <w:r w:rsidR="00416E1F">
        <w:t>Corporation</w:t>
      </w:r>
    </w:p>
    <w:p w14:paraId="75E6D422" w14:textId="111A6648" w:rsidR="00416E1F" w:rsidRDefault="0002501F" w:rsidP="005E67B1">
      <w:r>
        <w:t xml:space="preserve">                                              </w:t>
      </w:r>
      <w:proofErr w:type="spellStart"/>
      <w:r w:rsidR="001C4685">
        <w:t>Mactan</w:t>
      </w:r>
      <w:proofErr w:type="spellEnd"/>
      <w:r w:rsidR="001C4685">
        <w:t xml:space="preserve"> Economic Zone </w:t>
      </w:r>
      <w:proofErr w:type="spellStart"/>
      <w:r w:rsidR="003C3F91">
        <w:t>Lapu-Lapu</w:t>
      </w:r>
      <w:proofErr w:type="spellEnd"/>
      <w:r w:rsidR="001C4685">
        <w:t xml:space="preserve"> City Cebu</w:t>
      </w:r>
    </w:p>
    <w:p w14:paraId="756BAA33" w14:textId="505A9888" w:rsidR="001C4685" w:rsidRDefault="001C4685" w:rsidP="005E67B1">
      <w:r>
        <w:t xml:space="preserve">                                              </w:t>
      </w:r>
      <w:r w:rsidR="00BD6613">
        <w:t>November 3</w:t>
      </w:r>
      <w:r w:rsidR="00445F01">
        <w:t>,</w:t>
      </w:r>
      <w:r w:rsidR="00A84749">
        <w:t xml:space="preserve">2023 </w:t>
      </w:r>
      <w:r w:rsidR="00473A61">
        <w:t>to</w:t>
      </w:r>
      <w:r w:rsidR="00054170">
        <w:t xml:space="preserve"> present </w:t>
      </w:r>
    </w:p>
    <w:p w14:paraId="610FF37D" w14:textId="75332E26" w:rsidR="002640C7" w:rsidRDefault="00CE451C" w:rsidP="005E67B1">
      <w:r>
        <w:t xml:space="preserve">Forklift operator         </w:t>
      </w:r>
      <w:r w:rsidR="00D16C8E">
        <w:t xml:space="preserve">  </w:t>
      </w:r>
      <w:r w:rsidR="00BC445B">
        <w:t xml:space="preserve">    </w:t>
      </w:r>
      <w:r w:rsidR="00D16C8E">
        <w:t>:</w:t>
      </w:r>
      <w:r>
        <w:t xml:space="preserve">       </w:t>
      </w:r>
      <w:proofErr w:type="spellStart"/>
      <w:r>
        <w:t>Supersail</w:t>
      </w:r>
      <w:proofErr w:type="spellEnd"/>
      <w:r>
        <w:t xml:space="preserve"> </w:t>
      </w:r>
      <w:r w:rsidR="003B1FFD">
        <w:t>Services Inc</w:t>
      </w:r>
      <w:r w:rsidR="00F62067">
        <w:t>.</w:t>
      </w:r>
    </w:p>
    <w:p w14:paraId="43681DAE" w14:textId="64CAD69C" w:rsidR="00F4460B" w:rsidRDefault="002640C7" w:rsidP="005E67B1">
      <w:r>
        <w:t xml:space="preserve">                                         </w:t>
      </w:r>
      <w:r w:rsidR="00B2640C">
        <w:t xml:space="preserve">    </w:t>
      </w:r>
      <w:r>
        <w:t xml:space="preserve"> </w:t>
      </w:r>
      <w:proofErr w:type="spellStart"/>
      <w:r w:rsidR="00866F38">
        <w:t>Limket</w:t>
      </w:r>
      <w:r w:rsidR="00007D23">
        <w:t>kai</w:t>
      </w:r>
      <w:proofErr w:type="spellEnd"/>
      <w:r w:rsidR="00317DF8">
        <w:t xml:space="preserve"> Building.</w:t>
      </w:r>
      <w:r w:rsidR="00F203DD">
        <w:t xml:space="preserve"> Arellano Bo</w:t>
      </w:r>
      <w:r w:rsidR="00C87EF4">
        <w:t>ulevard</w:t>
      </w:r>
    </w:p>
    <w:p w14:paraId="69F642E2" w14:textId="65EA1920" w:rsidR="002640C7" w:rsidRDefault="002640C7" w:rsidP="005E67B1">
      <w:r>
        <w:t xml:space="preserve">                                       </w:t>
      </w:r>
      <w:r w:rsidR="00B2640C">
        <w:t xml:space="preserve">    </w:t>
      </w:r>
      <w:r>
        <w:t xml:space="preserve">  </w:t>
      </w:r>
      <w:r w:rsidR="00E5252B">
        <w:t xml:space="preserve"> February 11,2022 to</w:t>
      </w:r>
      <w:r w:rsidR="0038554F">
        <w:t xml:space="preserve"> July 08,2023</w:t>
      </w:r>
    </w:p>
    <w:p w14:paraId="07509723" w14:textId="39175952" w:rsidR="007D3A17" w:rsidRDefault="0038554F" w:rsidP="005E67B1">
      <w:r>
        <w:t xml:space="preserve">Forklift operator           </w:t>
      </w:r>
      <w:r w:rsidR="00BC445B">
        <w:t xml:space="preserve">    </w:t>
      </w:r>
      <w:r>
        <w:t xml:space="preserve">:       </w:t>
      </w:r>
      <w:proofErr w:type="spellStart"/>
      <w:r w:rsidR="002504F9">
        <w:t>Sunp</w:t>
      </w:r>
      <w:r w:rsidR="00287043">
        <w:t>ride</w:t>
      </w:r>
      <w:proofErr w:type="spellEnd"/>
      <w:r w:rsidR="00287043">
        <w:t xml:space="preserve"> Foods Inc.</w:t>
      </w:r>
    </w:p>
    <w:p w14:paraId="7BD6320D" w14:textId="596F01BC" w:rsidR="007A0B2D" w:rsidRDefault="007D3A17" w:rsidP="005E67B1">
      <w:r>
        <w:t xml:space="preserve">                                       </w:t>
      </w:r>
      <w:r w:rsidR="00B2640C">
        <w:t xml:space="preserve">   </w:t>
      </w:r>
      <w:r w:rsidR="00D90429">
        <w:t xml:space="preserve"> </w:t>
      </w:r>
      <w:r>
        <w:t xml:space="preserve">   </w:t>
      </w:r>
      <w:proofErr w:type="spellStart"/>
      <w:r w:rsidR="00932858">
        <w:t>Parnaan</w:t>
      </w:r>
      <w:proofErr w:type="spellEnd"/>
      <w:r w:rsidR="00932858">
        <w:t xml:space="preserve"> Mandaue </w:t>
      </w:r>
      <w:r w:rsidR="007A0B2D">
        <w:t>City Cebu</w:t>
      </w:r>
    </w:p>
    <w:p w14:paraId="610D4A6D" w14:textId="21EFEF7E" w:rsidR="00C85D68" w:rsidRDefault="00635F76" w:rsidP="005E67B1">
      <w:r>
        <w:t xml:space="preserve">                                        </w:t>
      </w:r>
      <w:r w:rsidR="00D90429">
        <w:t xml:space="preserve">    </w:t>
      </w:r>
      <w:r>
        <w:t xml:space="preserve">  </w:t>
      </w:r>
      <w:r w:rsidR="00244053">
        <w:t xml:space="preserve">April </w:t>
      </w:r>
      <w:r w:rsidR="000C6AB0">
        <w:t xml:space="preserve">21,2021 to </w:t>
      </w:r>
      <w:r w:rsidR="00B63B13">
        <w:t>December 14,2021</w:t>
      </w:r>
    </w:p>
    <w:p w14:paraId="5B96C4F1" w14:textId="67CAEC83" w:rsidR="00635F76" w:rsidRDefault="006E323E" w:rsidP="005E67B1">
      <w:r>
        <w:t xml:space="preserve">Forklift operator          </w:t>
      </w:r>
      <w:r w:rsidR="00BC445B">
        <w:t xml:space="preserve">    </w:t>
      </w:r>
      <w:r>
        <w:t xml:space="preserve"> :       </w:t>
      </w:r>
      <w:r w:rsidR="006368C0">
        <w:t xml:space="preserve">Metro Retail Store Group </w:t>
      </w:r>
      <w:r w:rsidR="00506B1D">
        <w:t>Inc.</w:t>
      </w:r>
    </w:p>
    <w:p w14:paraId="58F7CAE9" w14:textId="008FD4A4" w:rsidR="00506B1D" w:rsidRDefault="00BA7C74" w:rsidP="005E67B1">
      <w:r>
        <w:t xml:space="preserve">                                      </w:t>
      </w:r>
      <w:r w:rsidR="00734137">
        <w:t xml:space="preserve"> </w:t>
      </w:r>
      <w:r w:rsidR="00D90429">
        <w:t xml:space="preserve">    </w:t>
      </w:r>
      <w:r w:rsidR="00734137">
        <w:t xml:space="preserve">   </w:t>
      </w:r>
      <w:proofErr w:type="spellStart"/>
      <w:r w:rsidR="00506B1D">
        <w:t>Opao</w:t>
      </w:r>
      <w:proofErr w:type="spellEnd"/>
      <w:r w:rsidR="00506B1D">
        <w:t xml:space="preserve"> </w:t>
      </w:r>
      <w:proofErr w:type="spellStart"/>
      <w:r w:rsidR="00090E1C">
        <w:t>Mandaue</w:t>
      </w:r>
      <w:proofErr w:type="spellEnd"/>
      <w:r w:rsidR="00090E1C">
        <w:t xml:space="preserve"> City Cebu</w:t>
      </w:r>
    </w:p>
    <w:p w14:paraId="4EF537F2" w14:textId="5BF90C67" w:rsidR="00734137" w:rsidRDefault="00CD125F" w:rsidP="005E67B1">
      <w:r>
        <w:t xml:space="preserve">                                      </w:t>
      </w:r>
      <w:r w:rsidR="00D90429">
        <w:t xml:space="preserve">    </w:t>
      </w:r>
      <w:r>
        <w:t xml:space="preserve">    </w:t>
      </w:r>
      <w:r w:rsidR="00734137">
        <w:t>June 27,</w:t>
      </w:r>
      <w:r w:rsidR="0019446D">
        <w:t>2017 to March 07,2021</w:t>
      </w:r>
    </w:p>
    <w:p w14:paraId="2B2A0415" w14:textId="3381F9A5" w:rsidR="00FC42CC" w:rsidRDefault="00CD125F" w:rsidP="005E67B1">
      <w:r>
        <w:t>Warehouse Asso</w:t>
      </w:r>
      <w:r w:rsidR="00AD2286">
        <w:t>ciate</w:t>
      </w:r>
      <w:r w:rsidR="00125259">
        <w:t xml:space="preserve">   </w:t>
      </w:r>
      <w:r w:rsidR="00BC445B">
        <w:t xml:space="preserve">    </w:t>
      </w:r>
      <w:r w:rsidR="00125259">
        <w:t xml:space="preserve"> :</w:t>
      </w:r>
      <w:r w:rsidR="00E26EE1">
        <w:t xml:space="preserve">    </w:t>
      </w:r>
      <w:r w:rsidR="00D90429">
        <w:t xml:space="preserve"> </w:t>
      </w:r>
      <w:r w:rsidR="00E26EE1">
        <w:t xml:space="preserve">  </w:t>
      </w:r>
      <w:proofErr w:type="spellStart"/>
      <w:r w:rsidR="00E26EE1">
        <w:t>Ebra</w:t>
      </w:r>
      <w:proofErr w:type="spellEnd"/>
      <w:r w:rsidR="00E26EE1">
        <w:t xml:space="preserve"> Promotion</w:t>
      </w:r>
    </w:p>
    <w:p w14:paraId="6487E353" w14:textId="45495E8C" w:rsidR="00425EB9" w:rsidRDefault="00B7138B" w:rsidP="005E67B1">
      <w:r>
        <w:t xml:space="preserve">                                      </w:t>
      </w:r>
      <w:r w:rsidR="00D90429">
        <w:t xml:space="preserve">    </w:t>
      </w:r>
      <w:r>
        <w:t xml:space="preserve">    </w:t>
      </w:r>
      <w:r w:rsidR="006650AF">
        <w:t xml:space="preserve">FGU BLDG </w:t>
      </w:r>
      <w:r w:rsidR="00B97635">
        <w:t>5</w:t>
      </w:r>
      <w:r w:rsidR="00B97635" w:rsidRPr="00B97635">
        <w:rPr>
          <w:vertAlign w:val="superscript"/>
        </w:rPr>
        <w:t>th</w:t>
      </w:r>
      <w:r w:rsidR="00B97635">
        <w:t xml:space="preserve"> </w:t>
      </w:r>
      <w:r>
        <w:t>floor Ayala Cebu</w:t>
      </w:r>
    </w:p>
    <w:p w14:paraId="3233BFFB" w14:textId="7E172B57" w:rsidR="00B7138B" w:rsidRPr="0065746A" w:rsidRDefault="00EA0917" w:rsidP="005E67B1">
      <w:r>
        <w:t xml:space="preserve">                                     </w:t>
      </w:r>
      <w:r w:rsidR="00D90429">
        <w:t xml:space="preserve">    </w:t>
      </w:r>
      <w:r>
        <w:t xml:space="preserve">     </w:t>
      </w:r>
      <w:r w:rsidR="003867CD">
        <w:t xml:space="preserve">February 26,2016 to </w:t>
      </w:r>
      <w:r>
        <w:t>May 25,2017</w:t>
      </w:r>
    </w:p>
    <w:p w14:paraId="036FFDEE" w14:textId="732A515F" w:rsidR="00D16C8E" w:rsidRDefault="001A6213" w:rsidP="005E67B1">
      <w:pPr>
        <w:pStyle w:val="Heading1"/>
      </w:pPr>
      <w:r>
        <w:t>CHARACTER REFERENCE</w:t>
      </w:r>
    </w:p>
    <w:p w14:paraId="7A6D3F37" w14:textId="59E6B70B" w:rsidR="00D16C8E" w:rsidRDefault="00885BB0" w:rsidP="005E67B1">
      <w:r>
        <w:t xml:space="preserve">Mr. </w:t>
      </w:r>
      <w:proofErr w:type="spellStart"/>
      <w:r>
        <w:t>Junsil</w:t>
      </w:r>
      <w:proofErr w:type="spellEnd"/>
      <w:r w:rsidR="001106CD">
        <w:t xml:space="preserve"> Mart </w:t>
      </w:r>
      <w:proofErr w:type="spellStart"/>
      <w:r w:rsidR="001106CD">
        <w:t>Odimo</w:t>
      </w:r>
      <w:r w:rsidR="00EF5809">
        <w:t>gra</w:t>
      </w:r>
      <w:proofErr w:type="spellEnd"/>
      <w:r w:rsidR="00D16C8E">
        <w:t xml:space="preserve">   :      </w:t>
      </w:r>
      <w:r w:rsidR="00D90429">
        <w:t xml:space="preserve"> </w:t>
      </w:r>
      <w:r w:rsidR="00847E7A">
        <w:t>Manager</w:t>
      </w:r>
    </w:p>
    <w:p w14:paraId="10C0F95E" w14:textId="77777777" w:rsidR="000C3799" w:rsidRDefault="00D16C8E" w:rsidP="00E025D5">
      <w:r>
        <w:t xml:space="preserve">                                         </w:t>
      </w:r>
      <w:r w:rsidR="001506F3">
        <w:t xml:space="preserve">     </w:t>
      </w:r>
      <w:r>
        <w:t xml:space="preserve"> </w:t>
      </w:r>
      <w:proofErr w:type="spellStart"/>
      <w:r w:rsidR="001506F3">
        <w:t>Supersail</w:t>
      </w:r>
      <w:proofErr w:type="spellEnd"/>
      <w:r w:rsidR="001506F3">
        <w:t xml:space="preserve"> </w:t>
      </w:r>
      <w:r w:rsidR="00742DA5">
        <w:t>Services Inc.</w:t>
      </w:r>
    </w:p>
    <w:p w14:paraId="3A2D7740" w14:textId="4BB7B703" w:rsidR="00395352" w:rsidRDefault="000C3799" w:rsidP="00E025D5">
      <w:r>
        <w:t>Mr.</w:t>
      </w:r>
      <w:r w:rsidR="00847209">
        <w:t xml:space="preserve"> Paradise </w:t>
      </w:r>
      <w:proofErr w:type="spellStart"/>
      <w:r w:rsidR="00847209">
        <w:t>Valiente</w:t>
      </w:r>
      <w:proofErr w:type="spellEnd"/>
      <w:r w:rsidR="00D16C8E">
        <w:t xml:space="preserve">        </w:t>
      </w:r>
      <w:r w:rsidR="00847209">
        <w:t xml:space="preserve"> </w:t>
      </w:r>
      <w:r w:rsidR="00D16C8E">
        <w:t xml:space="preserve">:      </w:t>
      </w:r>
      <w:r w:rsidR="00847209">
        <w:t xml:space="preserve"> </w:t>
      </w:r>
      <w:r w:rsidR="00C8784A">
        <w:t>Manager</w:t>
      </w:r>
    </w:p>
    <w:p w14:paraId="08BA8F36" w14:textId="74BDB0C3" w:rsidR="00C8784A" w:rsidRDefault="00C8784A" w:rsidP="00E025D5">
      <w:r>
        <w:t xml:space="preserve">                                               </w:t>
      </w:r>
      <w:proofErr w:type="spellStart"/>
      <w:r>
        <w:t>Sunpride</w:t>
      </w:r>
      <w:proofErr w:type="spellEnd"/>
      <w:r>
        <w:t xml:space="preserve"> Foods Inc.</w:t>
      </w:r>
    </w:p>
    <w:p w14:paraId="42D41012" w14:textId="7CEF0030" w:rsidR="00C8784A" w:rsidRDefault="0019713E" w:rsidP="00E025D5">
      <w:r>
        <w:t xml:space="preserve">Mrs. </w:t>
      </w:r>
      <w:proofErr w:type="spellStart"/>
      <w:r>
        <w:t>Zosima</w:t>
      </w:r>
      <w:proofErr w:type="spellEnd"/>
      <w:r>
        <w:t xml:space="preserve"> Quano </w:t>
      </w:r>
      <w:r w:rsidR="0008520F">
        <w:t xml:space="preserve">           :       Manager</w:t>
      </w:r>
    </w:p>
    <w:p w14:paraId="7A799CFB" w14:textId="73999129" w:rsidR="0008520F" w:rsidRPr="00812C17" w:rsidRDefault="004A353B" w:rsidP="00E025D5">
      <w:r>
        <w:t xml:space="preserve">                                               </w:t>
      </w:r>
      <w:r w:rsidR="0008520F">
        <w:t xml:space="preserve">Metro Retail Store Group </w:t>
      </w:r>
      <w:r>
        <w:t>Inc.</w:t>
      </w:r>
    </w:p>
    <w:sectPr w:rsidR="0008520F" w:rsidRPr="00812C17" w:rsidSect="000E3C37">
      <w:headerReference w:type="default" r:id="rId9"/>
      <w:footerReference w:type="default" r:id="rId10"/>
      <w:headerReference w:type="first" r:id="rId11"/>
      <w:pgSz w:w="12240" w:h="20160"/>
      <w:pgMar w:top="1440" w:right="1440" w:bottom="1440" w:left="1440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CF1BC" w14:textId="77777777" w:rsidR="009541F3" w:rsidRDefault="009541F3">
      <w:r>
        <w:separator/>
      </w:r>
    </w:p>
  </w:endnote>
  <w:endnote w:type="continuationSeparator" w:id="0">
    <w:p w14:paraId="61F665FC" w14:textId="77777777" w:rsidR="009541F3" w:rsidRDefault="00954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96D3B" w14:textId="77777777" w:rsidR="00C924B3" w:rsidRDefault="00F122B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14800" w14:textId="77777777" w:rsidR="009541F3" w:rsidRDefault="009541F3">
      <w:r>
        <w:separator/>
      </w:r>
    </w:p>
  </w:footnote>
  <w:footnote w:type="continuationSeparator" w:id="0">
    <w:p w14:paraId="0E2F438C" w14:textId="77777777" w:rsidR="009541F3" w:rsidRDefault="00954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7468D" w14:textId="77777777" w:rsidR="00C924B3" w:rsidRDefault="00F122B6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BF5463F" wp14:editId="4B94B5BA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11EFE2D4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6DD03" w14:textId="77777777" w:rsidR="00C924B3" w:rsidRDefault="00F122B6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30C8E6B" wp14:editId="33C05D4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599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C79F1F" w14:textId="77777777" w:rsidR="00C924B3" w:rsidRDefault="00C924B3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230C8E6B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5;top:4286;width:3582;height:8020;visibility:visible;mso-wrap-style:square;v-text-anchor:top" coordsize="240,528" o:spt="1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75C79F1F" w14:textId="77777777" w:rsidR="00C924B3" w:rsidRDefault="00C924B3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1D71E3"/>
    <w:multiLevelType w:val="hybridMultilevel"/>
    <w:tmpl w:val="A96C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400945">
    <w:abstractNumId w:val="9"/>
  </w:num>
  <w:num w:numId="2" w16cid:durableId="1502743750">
    <w:abstractNumId w:val="12"/>
  </w:num>
  <w:num w:numId="3" w16cid:durableId="2059434186">
    <w:abstractNumId w:val="10"/>
  </w:num>
  <w:num w:numId="4" w16cid:durableId="718044374">
    <w:abstractNumId w:val="7"/>
  </w:num>
  <w:num w:numId="5" w16cid:durableId="1605723380">
    <w:abstractNumId w:val="6"/>
  </w:num>
  <w:num w:numId="6" w16cid:durableId="1618485278">
    <w:abstractNumId w:val="5"/>
  </w:num>
  <w:num w:numId="7" w16cid:durableId="1110007718">
    <w:abstractNumId w:val="4"/>
  </w:num>
  <w:num w:numId="8" w16cid:durableId="1474174588">
    <w:abstractNumId w:val="8"/>
  </w:num>
  <w:num w:numId="9" w16cid:durableId="2085563888">
    <w:abstractNumId w:val="3"/>
  </w:num>
  <w:num w:numId="10" w16cid:durableId="1403983940">
    <w:abstractNumId w:val="2"/>
  </w:num>
  <w:num w:numId="11" w16cid:durableId="1907255080">
    <w:abstractNumId w:val="1"/>
  </w:num>
  <w:num w:numId="12" w16cid:durableId="1071580496">
    <w:abstractNumId w:val="0"/>
  </w:num>
  <w:num w:numId="13" w16cid:durableId="1219782152">
    <w:abstractNumId w:val="13"/>
  </w:num>
  <w:num w:numId="14" w16cid:durableId="1626305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32"/>
    <w:rsid w:val="00003D25"/>
    <w:rsid w:val="00007D23"/>
    <w:rsid w:val="0001164A"/>
    <w:rsid w:val="00016FB1"/>
    <w:rsid w:val="0002501F"/>
    <w:rsid w:val="00035ED4"/>
    <w:rsid w:val="000365E0"/>
    <w:rsid w:val="00042B25"/>
    <w:rsid w:val="00051F75"/>
    <w:rsid w:val="000533D0"/>
    <w:rsid w:val="00054170"/>
    <w:rsid w:val="000546B9"/>
    <w:rsid w:val="00070980"/>
    <w:rsid w:val="0008520F"/>
    <w:rsid w:val="000865A9"/>
    <w:rsid w:val="00090E1C"/>
    <w:rsid w:val="000A027C"/>
    <w:rsid w:val="000C3799"/>
    <w:rsid w:val="000C6AB0"/>
    <w:rsid w:val="000D4168"/>
    <w:rsid w:val="000D653F"/>
    <w:rsid w:val="000D6CBA"/>
    <w:rsid w:val="000E3C37"/>
    <w:rsid w:val="0010680B"/>
    <w:rsid w:val="001106CD"/>
    <w:rsid w:val="0011692F"/>
    <w:rsid w:val="00120BA9"/>
    <w:rsid w:val="0012246B"/>
    <w:rsid w:val="00125259"/>
    <w:rsid w:val="00140F14"/>
    <w:rsid w:val="001506F3"/>
    <w:rsid w:val="00176976"/>
    <w:rsid w:val="0019446D"/>
    <w:rsid w:val="0019713E"/>
    <w:rsid w:val="001A6213"/>
    <w:rsid w:val="001A71A8"/>
    <w:rsid w:val="001C4685"/>
    <w:rsid w:val="002005D8"/>
    <w:rsid w:val="0021431E"/>
    <w:rsid w:val="002246EF"/>
    <w:rsid w:val="00244053"/>
    <w:rsid w:val="002504F9"/>
    <w:rsid w:val="00251E44"/>
    <w:rsid w:val="002640C7"/>
    <w:rsid w:val="0028542C"/>
    <w:rsid w:val="00287043"/>
    <w:rsid w:val="002D0A77"/>
    <w:rsid w:val="002D145A"/>
    <w:rsid w:val="002D304F"/>
    <w:rsid w:val="002D3148"/>
    <w:rsid w:val="002E5E47"/>
    <w:rsid w:val="002F0CE7"/>
    <w:rsid w:val="002F5DD6"/>
    <w:rsid w:val="00302966"/>
    <w:rsid w:val="00317DF8"/>
    <w:rsid w:val="0037505A"/>
    <w:rsid w:val="00376A69"/>
    <w:rsid w:val="003773FA"/>
    <w:rsid w:val="0038554F"/>
    <w:rsid w:val="003867CD"/>
    <w:rsid w:val="00395352"/>
    <w:rsid w:val="003B1FFD"/>
    <w:rsid w:val="003B2593"/>
    <w:rsid w:val="003C311E"/>
    <w:rsid w:val="003C3F91"/>
    <w:rsid w:val="003C7139"/>
    <w:rsid w:val="003D0895"/>
    <w:rsid w:val="003D5920"/>
    <w:rsid w:val="0040333A"/>
    <w:rsid w:val="00416E1F"/>
    <w:rsid w:val="00425EB9"/>
    <w:rsid w:val="00445F01"/>
    <w:rsid w:val="0046583E"/>
    <w:rsid w:val="00473A61"/>
    <w:rsid w:val="004742BE"/>
    <w:rsid w:val="004752B1"/>
    <w:rsid w:val="004967C2"/>
    <w:rsid w:val="004A06F6"/>
    <w:rsid w:val="004A353B"/>
    <w:rsid w:val="004A66C2"/>
    <w:rsid w:val="004A6D3B"/>
    <w:rsid w:val="004E01C3"/>
    <w:rsid w:val="004E1E8D"/>
    <w:rsid w:val="0050409A"/>
    <w:rsid w:val="00506B1D"/>
    <w:rsid w:val="00527230"/>
    <w:rsid w:val="00530D61"/>
    <w:rsid w:val="00545445"/>
    <w:rsid w:val="00552F4C"/>
    <w:rsid w:val="00557284"/>
    <w:rsid w:val="0056017D"/>
    <w:rsid w:val="0056329B"/>
    <w:rsid w:val="0056361D"/>
    <w:rsid w:val="0058138D"/>
    <w:rsid w:val="0059101E"/>
    <w:rsid w:val="00597F92"/>
    <w:rsid w:val="005A4659"/>
    <w:rsid w:val="005C4BBF"/>
    <w:rsid w:val="005E3596"/>
    <w:rsid w:val="006023D4"/>
    <w:rsid w:val="00617FB3"/>
    <w:rsid w:val="00635F76"/>
    <w:rsid w:val="006368C0"/>
    <w:rsid w:val="00647EF2"/>
    <w:rsid w:val="006549A7"/>
    <w:rsid w:val="0065746A"/>
    <w:rsid w:val="006650AF"/>
    <w:rsid w:val="00673FB9"/>
    <w:rsid w:val="006806D1"/>
    <w:rsid w:val="00683F51"/>
    <w:rsid w:val="00685A35"/>
    <w:rsid w:val="00695189"/>
    <w:rsid w:val="006C25D1"/>
    <w:rsid w:val="006D66B5"/>
    <w:rsid w:val="006E323E"/>
    <w:rsid w:val="00734137"/>
    <w:rsid w:val="00737B63"/>
    <w:rsid w:val="00742DA5"/>
    <w:rsid w:val="00746BFA"/>
    <w:rsid w:val="00765474"/>
    <w:rsid w:val="007A060C"/>
    <w:rsid w:val="007A0B2D"/>
    <w:rsid w:val="007A4A5A"/>
    <w:rsid w:val="007D39E0"/>
    <w:rsid w:val="007D3A17"/>
    <w:rsid w:val="007E3D20"/>
    <w:rsid w:val="007E5BAD"/>
    <w:rsid w:val="00812C17"/>
    <w:rsid w:val="00816F10"/>
    <w:rsid w:val="008252E2"/>
    <w:rsid w:val="00842DAA"/>
    <w:rsid w:val="00844015"/>
    <w:rsid w:val="00847209"/>
    <w:rsid w:val="00847E7A"/>
    <w:rsid w:val="0085100B"/>
    <w:rsid w:val="00855D7F"/>
    <w:rsid w:val="00861C83"/>
    <w:rsid w:val="00866F38"/>
    <w:rsid w:val="00875103"/>
    <w:rsid w:val="00885593"/>
    <w:rsid w:val="00885BB0"/>
    <w:rsid w:val="008A6C6C"/>
    <w:rsid w:val="008B770D"/>
    <w:rsid w:val="008C0DD8"/>
    <w:rsid w:val="008D4B73"/>
    <w:rsid w:val="008E799F"/>
    <w:rsid w:val="008F24F9"/>
    <w:rsid w:val="008F6FE5"/>
    <w:rsid w:val="008F7646"/>
    <w:rsid w:val="0090115D"/>
    <w:rsid w:val="0091104D"/>
    <w:rsid w:val="00932858"/>
    <w:rsid w:val="00951F42"/>
    <w:rsid w:val="009541F3"/>
    <w:rsid w:val="00955BEF"/>
    <w:rsid w:val="0096505C"/>
    <w:rsid w:val="00972C0E"/>
    <w:rsid w:val="00991F12"/>
    <w:rsid w:val="009B23CA"/>
    <w:rsid w:val="009B768D"/>
    <w:rsid w:val="009C792F"/>
    <w:rsid w:val="009D564D"/>
    <w:rsid w:val="009F52A6"/>
    <w:rsid w:val="009F55A9"/>
    <w:rsid w:val="00A04A07"/>
    <w:rsid w:val="00A1533B"/>
    <w:rsid w:val="00A33020"/>
    <w:rsid w:val="00A559F7"/>
    <w:rsid w:val="00A64ED8"/>
    <w:rsid w:val="00A66D31"/>
    <w:rsid w:val="00A746A4"/>
    <w:rsid w:val="00A80E49"/>
    <w:rsid w:val="00A84749"/>
    <w:rsid w:val="00AD2286"/>
    <w:rsid w:val="00AD2AC8"/>
    <w:rsid w:val="00AD574A"/>
    <w:rsid w:val="00AE6FCA"/>
    <w:rsid w:val="00AF01A2"/>
    <w:rsid w:val="00AF2582"/>
    <w:rsid w:val="00B00DE2"/>
    <w:rsid w:val="00B1230D"/>
    <w:rsid w:val="00B13C21"/>
    <w:rsid w:val="00B2640C"/>
    <w:rsid w:val="00B32E26"/>
    <w:rsid w:val="00B352EE"/>
    <w:rsid w:val="00B42FC3"/>
    <w:rsid w:val="00B557D5"/>
    <w:rsid w:val="00B61257"/>
    <w:rsid w:val="00B63B13"/>
    <w:rsid w:val="00B7138B"/>
    <w:rsid w:val="00B72450"/>
    <w:rsid w:val="00B80617"/>
    <w:rsid w:val="00B97635"/>
    <w:rsid w:val="00BA7C74"/>
    <w:rsid w:val="00BB03DF"/>
    <w:rsid w:val="00BB7E9E"/>
    <w:rsid w:val="00BC445B"/>
    <w:rsid w:val="00BD6613"/>
    <w:rsid w:val="00BE4FFA"/>
    <w:rsid w:val="00BF3465"/>
    <w:rsid w:val="00C058E3"/>
    <w:rsid w:val="00C339DC"/>
    <w:rsid w:val="00C364B7"/>
    <w:rsid w:val="00C76309"/>
    <w:rsid w:val="00C85D68"/>
    <w:rsid w:val="00C8784A"/>
    <w:rsid w:val="00C87EF4"/>
    <w:rsid w:val="00C924B3"/>
    <w:rsid w:val="00C941A1"/>
    <w:rsid w:val="00C9600F"/>
    <w:rsid w:val="00CA715E"/>
    <w:rsid w:val="00CC322E"/>
    <w:rsid w:val="00CD125F"/>
    <w:rsid w:val="00CE451C"/>
    <w:rsid w:val="00CE65A8"/>
    <w:rsid w:val="00D04E41"/>
    <w:rsid w:val="00D1396A"/>
    <w:rsid w:val="00D143B8"/>
    <w:rsid w:val="00D16C8E"/>
    <w:rsid w:val="00D25CFB"/>
    <w:rsid w:val="00D27EC2"/>
    <w:rsid w:val="00D538C5"/>
    <w:rsid w:val="00D6076C"/>
    <w:rsid w:val="00D60E8A"/>
    <w:rsid w:val="00D61582"/>
    <w:rsid w:val="00D701B1"/>
    <w:rsid w:val="00D90429"/>
    <w:rsid w:val="00DD2EEE"/>
    <w:rsid w:val="00DE179A"/>
    <w:rsid w:val="00DE338F"/>
    <w:rsid w:val="00E025D5"/>
    <w:rsid w:val="00E026A6"/>
    <w:rsid w:val="00E10B0F"/>
    <w:rsid w:val="00E26EE1"/>
    <w:rsid w:val="00E36F35"/>
    <w:rsid w:val="00E43D32"/>
    <w:rsid w:val="00E5252B"/>
    <w:rsid w:val="00E63A89"/>
    <w:rsid w:val="00E64F54"/>
    <w:rsid w:val="00E669CC"/>
    <w:rsid w:val="00E77F6A"/>
    <w:rsid w:val="00E85DA7"/>
    <w:rsid w:val="00E96078"/>
    <w:rsid w:val="00EA0917"/>
    <w:rsid w:val="00EB40EA"/>
    <w:rsid w:val="00ED39BC"/>
    <w:rsid w:val="00EE0806"/>
    <w:rsid w:val="00EE382F"/>
    <w:rsid w:val="00EE62ED"/>
    <w:rsid w:val="00EE7763"/>
    <w:rsid w:val="00EF5809"/>
    <w:rsid w:val="00EF6935"/>
    <w:rsid w:val="00F122B6"/>
    <w:rsid w:val="00F203DD"/>
    <w:rsid w:val="00F24BE8"/>
    <w:rsid w:val="00F33C9D"/>
    <w:rsid w:val="00F4460B"/>
    <w:rsid w:val="00F62067"/>
    <w:rsid w:val="00F64980"/>
    <w:rsid w:val="00F71365"/>
    <w:rsid w:val="00F75F34"/>
    <w:rsid w:val="00F85013"/>
    <w:rsid w:val="00F85FE9"/>
    <w:rsid w:val="00F901EA"/>
    <w:rsid w:val="00FB01BD"/>
    <w:rsid w:val="00FB3240"/>
    <w:rsid w:val="00FC42CC"/>
    <w:rsid w:val="00FE724C"/>
    <w:rsid w:val="00FF6E27"/>
    <w:rsid w:val="00FF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81FA1"/>
  <w15:chartTrackingRefBased/>
  <w15:docId w15:val="{62785B36-9A61-364F-B971-59551950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glossaryDocument" Target="glossary/document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3DB2487-5844-7647-B4DC-AC142F7BD4D3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49BEDC8E90EE4BA010C4E11A453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7BA4A-E915-DC41-81E1-8F6A358EDA46}"/>
      </w:docPartPr>
      <w:docPartBody>
        <w:p w:rsidR="00AE5D25" w:rsidRDefault="00AE5D25">
          <w:pPr>
            <w:pStyle w:val="B949BEDC8E90EE4BA010C4E11A453AA8"/>
          </w:pPr>
          <w:r>
            <w:t>Objective</w:t>
          </w:r>
        </w:p>
      </w:docPartBody>
    </w:docPart>
    <w:docPart>
      <w:docPartPr>
        <w:name w:val="89E68BE5DBCD1A48AD20F8C0290A5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265DE-3974-B246-84D3-490B967CBD7A}"/>
      </w:docPartPr>
      <w:docPartBody>
        <w:p w:rsidR="00AE5D25" w:rsidRDefault="00AE5D25">
          <w:pPr>
            <w:pStyle w:val="89E68BE5DBCD1A48AD20F8C0290A50F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2062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25"/>
    <w:rsid w:val="004B4905"/>
    <w:rsid w:val="00867936"/>
    <w:rsid w:val="00906B7B"/>
    <w:rsid w:val="00AE5D25"/>
    <w:rsid w:val="00BA4081"/>
    <w:rsid w:val="00CB0EB8"/>
    <w:rsid w:val="00EE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49BEDC8E90EE4BA010C4E11A453AA8">
    <w:name w:val="B949BEDC8E90EE4BA010C4E11A453AA8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  <w:style w:type="paragraph" w:customStyle="1" w:styleId="89E68BE5DBCD1A48AD20F8C0290A50F4">
    <w:name w:val="89E68BE5DBCD1A48AD20F8C0290A50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3049D-B675-42B7-9701-8F57847BD7F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%7bF3DB2487-5844-7647-B4DC-AC142F7BD4D3%7dtf50002018.dotx</Template>
  <TotalTime>115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 Daroy</dc:creator>
  <cp:keywords/>
  <dc:description/>
  <cp:lastModifiedBy>Cliffor Daroy</cp:lastModifiedBy>
  <cp:revision>19</cp:revision>
  <dcterms:created xsi:type="dcterms:W3CDTF">2023-11-03T06:29:00Z</dcterms:created>
  <dcterms:modified xsi:type="dcterms:W3CDTF">2024-04-06T10:04:00Z</dcterms:modified>
</cp:coreProperties>
</file>